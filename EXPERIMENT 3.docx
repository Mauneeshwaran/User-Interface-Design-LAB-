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92DA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EXPERIMENT 3</w:t>
      </w:r>
    </w:p>
    <w:p w14:paraId="19082B85">
      <w:pPr>
        <w:rPr>
          <w:sz w:val="28"/>
          <w:szCs w:val="28"/>
        </w:rPr>
      </w:pPr>
    </w:p>
    <w:p w14:paraId="12DAD47F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ROLL NUMBER: 240701</w:t>
      </w:r>
      <w:r>
        <w:rPr>
          <w:rFonts w:hint="default"/>
          <w:sz w:val="28"/>
          <w:szCs w:val="28"/>
          <w:lang w:val="en-US"/>
        </w:rPr>
        <w:t>307</w:t>
      </w:r>
      <w:bookmarkStart w:id="0" w:name="_GoBack"/>
      <w:bookmarkEnd w:id="0"/>
      <w:r>
        <w:rPr>
          <w:sz w:val="28"/>
          <w:szCs w:val="28"/>
        </w:rPr>
        <w:t xml:space="preserve">                        NAME: </w:t>
      </w:r>
      <w:r>
        <w:rPr>
          <w:rFonts w:hint="default"/>
          <w:sz w:val="28"/>
          <w:szCs w:val="28"/>
          <w:lang w:val="en-US"/>
        </w:rPr>
        <w:t>MAUNEESHWARAN.N</w:t>
      </w:r>
    </w:p>
    <w:p w14:paraId="2B6E9780">
      <w:pPr>
        <w:rPr>
          <w:sz w:val="28"/>
          <w:szCs w:val="28"/>
        </w:rPr>
      </w:pPr>
    </w:p>
    <w:p w14:paraId="1F421205">
      <w:pPr>
        <w:rPr>
          <w:sz w:val="28"/>
          <w:szCs w:val="28"/>
        </w:rPr>
      </w:pPr>
    </w:p>
    <w:p w14:paraId="32A944B5">
      <w:pPr>
        <w:rPr>
          <w:sz w:val="28"/>
          <w:szCs w:val="28"/>
        </w:rPr>
      </w:pPr>
      <w:r>
        <w:rPr>
          <w:sz w:val="28"/>
          <w:szCs w:val="28"/>
        </w:rPr>
        <w:t>PYTHON CODE:</w:t>
      </w:r>
    </w:p>
    <w:p w14:paraId="39EE68B9">
      <w:pPr>
        <w:rPr>
          <w:sz w:val="28"/>
          <w:szCs w:val="28"/>
        </w:rPr>
      </w:pPr>
    </w:p>
    <w:p w14:paraId="27BCC5A7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import tkinter as tk</w:t>
      </w:r>
    </w:p>
    <w:p w14:paraId="0FF7611A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from tkinter import ttk, messagebox</w:t>
      </w:r>
    </w:p>
    <w:p w14:paraId="2054D639">
      <w:pPr>
        <w:rPr>
          <w:sz w:val="28"/>
          <w:szCs w:val="28"/>
          <w:lang w:val="zh-CN"/>
        </w:rPr>
      </w:pPr>
    </w:p>
    <w:p w14:paraId="71AB0FE3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def convert():</w:t>
      </w:r>
    </w:p>
    <w:p w14:paraId="4A8D66BC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try:</w:t>
      </w:r>
    </w:p>
    <w:p w14:paraId="2DAB0A19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value = float(entry_value.get())</w:t>
      </w:r>
    </w:p>
    <w:p w14:paraId="15AF25B8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category = combo_category.get()</w:t>
      </w:r>
    </w:p>
    <w:p w14:paraId="7B46C601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conversion = combo_conversion.get()</w:t>
      </w:r>
    </w:p>
    <w:p w14:paraId="6526FD1C">
      <w:pPr>
        <w:rPr>
          <w:sz w:val="28"/>
          <w:szCs w:val="28"/>
          <w:lang w:val="zh-CN"/>
        </w:rPr>
      </w:pPr>
    </w:p>
    <w:p w14:paraId="23C918F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if category == "Length":</w:t>
      </w:r>
    </w:p>
    <w:p w14:paraId="74D007AF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if conversion == "Kilometer to Meter":</w:t>
      </w:r>
    </w:p>
    <w:p w14:paraId="6BC3AEBF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    result = value * 1000</w:t>
      </w:r>
    </w:p>
    <w:p w14:paraId="4D13BE1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    output_label.config(text=f"Result: {result} meters")</w:t>
      </w:r>
    </w:p>
    <w:p w14:paraId="096F3C37">
      <w:pPr>
        <w:rPr>
          <w:sz w:val="28"/>
          <w:szCs w:val="28"/>
          <w:lang w:val="zh-CN"/>
        </w:rPr>
      </w:pPr>
    </w:p>
    <w:p w14:paraId="0B65B9A3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elif conversion == "Meter to Kilometer":</w:t>
      </w:r>
    </w:p>
    <w:p w14:paraId="588F69C5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    result = value / 1000</w:t>
      </w:r>
    </w:p>
    <w:p w14:paraId="10D99651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    output_label.config(text=f"Result: {result} kilometers")</w:t>
      </w:r>
    </w:p>
    <w:p w14:paraId="06685C8C">
      <w:pPr>
        <w:rPr>
          <w:sz w:val="28"/>
          <w:szCs w:val="28"/>
          <w:lang w:val="zh-CN"/>
        </w:rPr>
      </w:pPr>
    </w:p>
    <w:p w14:paraId="6CB32665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elif category == "Mass":</w:t>
      </w:r>
    </w:p>
    <w:p w14:paraId="2FD4F218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if conversion == "Kilogram to Gram":</w:t>
      </w:r>
    </w:p>
    <w:p w14:paraId="175850DF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    result = value * 1000</w:t>
      </w:r>
    </w:p>
    <w:p w14:paraId="32233FCC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    output_label.config(text=f"Result: {result} grams")</w:t>
      </w:r>
    </w:p>
    <w:p w14:paraId="0D534536">
      <w:pPr>
        <w:rPr>
          <w:sz w:val="28"/>
          <w:szCs w:val="28"/>
          <w:lang w:val="zh-CN"/>
        </w:rPr>
      </w:pPr>
    </w:p>
    <w:p w14:paraId="4E92E2C3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elif conversion == "Gram to Kilogram":</w:t>
      </w:r>
    </w:p>
    <w:p w14:paraId="74122AE1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    result = value / 1000</w:t>
      </w:r>
    </w:p>
    <w:p w14:paraId="7803E3FC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    output_label.config(text=f"Result: {result} kilograms")</w:t>
      </w:r>
    </w:p>
    <w:p w14:paraId="484E2A44">
      <w:pPr>
        <w:rPr>
          <w:sz w:val="28"/>
          <w:szCs w:val="28"/>
          <w:lang w:val="zh-CN"/>
        </w:rPr>
      </w:pPr>
    </w:p>
    <w:p w14:paraId="79B845F2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elif category == "Temperature":</w:t>
      </w:r>
    </w:p>
    <w:p w14:paraId="2D604D8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if conversion == "Celsius to Fahrenheit":</w:t>
      </w:r>
    </w:p>
    <w:p w14:paraId="628BDEC8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    result = (value * 9/5) + 32</w:t>
      </w:r>
    </w:p>
    <w:p w14:paraId="2AEE8037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    output_label.config(text=f"Result: {result} °F")</w:t>
      </w:r>
    </w:p>
    <w:p w14:paraId="1AB9847E">
      <w:pPr>
        <w:rPr>
          <w:sz w:val="28"/>
          <w:szCs w:val="28"/>
          <w:lang w:val="zh-CN"/>
        </w:rPr>
      </w:pPr>
    </w:p>
    <w:p w14:paraId="5A1C8653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elif conversion == "Fahrenheit to Celsius":</w:t>
      </w:r>
    </w:p>
    <w:p w14:paraId="135A12F8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    result = (value - 32) * 5/9</w:t>
      </w:r>
    </w:p>
    <w:p w14:paraId="01966E64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    output_label.config(text=f"Result: {result} °C")</w:t>
      </w:r>
    </w:p>
    <w:p w14:paraId="0315B1F2">
      <w:pPr>
        <w:rPr>
          <w:sz w:val="28"/>
          <w:szCs w:val="28"/>
          <w:lang w:val="zh-CN"/>
        </w:rPr>
      </w:pPr>
    </w:p>
    <w:p w14:paraId="72584C8E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else:</w:t>
      </w:r>
    </w:p>
    <w:p w14:paraId="407DDF67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messagebox.showerror("Error", "Invalid selection!")</w:t>
      </w:r>
    </w:p>
    <w:p w14:paraId="37F04EA8">
      <w:pPr>
        <w:rPr>
          <w:sz w:val="28"/>
          <w:szCs w:val="28"/>
          <w:lang w:val="zh-CN"/>
        </w:rPr>
      </w:pPr>
    </w:p>
    <w:p w14:paraId="19064D83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except ValueError:</w:t>
      </w:r>
    </w:p>
    <w:p w14:paraId="21D86333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messagebox.showerror("Error", "Please enter a valid number!")</w:t>
      </w:r>
    </w:p>
    <w:p w14:paraId="05624F62">
      <w:pPr>
        <w:rPr>
          <w:sz w:val="28"/>
          <w:szCs w:val="28"/>
          <w:lang w:val="zh-CN"/>
        </w:rPr>
      </w:pPr>
    </w:p>
    <w:p w14:paraId="278C0A64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def update_options(event):</w:t>
      </w:r>
    </w:p>
    <w:p w14:paraId="4277631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category = combo_category.get()</w:t>
      </w:r>
    </w:p>
    <w:p w14:paraId="79221FA1">
      <w:pPr>
        <w:rPr>
          <w:sz w:val="28"/>
          <w:szCs w:val="28"/>
          <w:lang w:val="zh-CN"/>
        </w:rPr>
      </w:pPr>
    </w:p>
    <w:p w14:paraId="2D246A5C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if category == "Length":</w:t>
      </w:r>
    </w:p>
    <w:p w14:paraId="69112376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combo_conversion['values'] = (</w:t>
      </w:r>
    </w:p>
    <w:p w14:paraId="518A501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"Kilometer to Meter",</w:t>
      </w:r>
    </w:p>
    <w:p w14:paraId="4230581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"Meter to Kilometer"</w:t>
      </w:r>
    </w:p>
    <w:p w14:paraId="53B0C90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)</w:t>
      </w:r>
    </w:p>
    <w:p w14:paraId="401D7E8B">
      <w:pPr>
        <w:rPr>
          <w:sz w:val="28"/>
          <w:szCs w:val="28"/>
          <w:lang w:val="zh-CN"/>
        </w:rPr>
      </w:pPr>
    </w:p>
    <w:p w14:paraId="468C6247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elif category == "Mass":</w:t>
      </w:r>
    </w:p>
    <w:p w14:paraId="12A31816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combo_conversion['values'] = (</w:t>
      </w:r>
    </w:p>
    <w:p w14:paraId="15DFB2C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"Kilogram to Gram",</w:t>
      </w:r>
    </w:p>
    <w:p w14:paraId="41D9306A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"Gram to Kilogram"</w:t>
      </w:r>
    </w:p>
    <w:p w14:paraId="442322F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)</w:t>
      </w:r>
    </w:p>
    <w:p w14:paraId="1301D42C">
      <w:pPr>
        <w:rPr>
          <w:sz w:val="28"/>
          <w:szCs w:val="28"/>
          <w:lang w:val="zh-CN"/>
        </w:rPr>
      </w:pPr>
    </w:p>
    <w:p w14:paraId="48355F6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elif category == "Temperature":</w:t>
      </w:r>
    </w:p>
    <w:p w14:paraId="429A77FE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combo_conversion['values'] = (</w:t>
      </w:r>
    </w:p>
    <w:p w14:paraId="3AFA293C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"Celsius to Fahrenheit",</w:t>
      </w:r>
    </w:p>
    <w:p w14:paraId="2A0CB419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    "Fahrenheit to Celsius"</w:t>
      </w:r>
    </w:p>
    <w:p w14:paraId="4465D9A1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    )</w:t>
      </w:r>
    </w:p>
    <w:p w14:paraId="125AD852">
      <w:pPr>
        <w:rPr>
          <w:sz w:val="28"/>
          <w:szCs w:val="28"/>
          <w:lang w:val="zh-CN"/>
        </w:rPr>
      </w:pPr>
    </w:p>
    <w:p w14:paraId="42298BA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combo_conversion.current(0)</w:t>
      </w:r>
    </w:p>
    <w:p w14:paraId="4EDFFCB5">
      <w:pPr>
        <w:rPr>
          <w:sz w:val="28"/>
          <w:szCs w:val="28"/>
          <w:lang w:val="zh-CN"/>
        </w:rPr>
      </w:pPr>
    </w:p>
    <w:p w14:paraId="01EE8094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# Create main window</w:t>
      </w:r>
    </w:p>
    <w:p w14:paraId="35C7528E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root = tk.Tk()</w:t>
      </w:r>
    </w:p>
    <w:p w14:paraId="3AB6F28C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root.title("Unit Converter System")</w:t>
      </w:r>
    </w:p>
    <w:p w14:paraId="1783B0F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root.geometry("400x300")</w:t>
      </w:r>
    </w:p>
    <w:p w14:paraId="3229A25E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root.resizable(False, False)</w:t>
      </w:r>
    </w:p>
    <w:p w14:paraId="0246BC6E">
      <w:pPr>
        <w:rPr>
          <w:sz w:val="28"/>
          <w:szCs w:val="28"/>
          <w:lang w:val="zh-CN"/>
        </w:rPr>
      </w:pPr>
    </w:p>
    <w:p w14:paraId="6EB777F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# Title</w:t>
      </w:r>
    </w:p>
    <w:p w14:paraId="0F830F5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tk.Label(</w:t>
      </w:r>
    </w:p>
    <w:p w14:paraId="31EF37E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root,</w:t>
      </w:r>
    </w:p>
    <w:p w14:paraId="414113A1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text="UNIT CONVERTER SYSTEM",</w:t>
      </w:r>
    </w:p>
    <w:p w14:paraId="789AD87C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font=("Arial", 14, "bold")</w:t>
      </w:r>
    </w:p>
    <w:p w14:paraId="676FF472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).pack(pady=10)</w:t>
      </w:r>
    </w:p>
    <w:p w14:paraId="4D01ACBA">
      <w:pPr>
        <w:rPr>
          <w:sz w:val="28"/>
          <w:szCs w:val="28"/>
          <w:lang w:val="zh-CN"/>
        </w:rPr>
      </w:pPr>
    </w:p>
    <w:p w14:paraId="544C4A5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# Input value</w:t>
      </w:r>
    </w:p>
    <w:p w14:paraId="0DCBCAB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tk.Label(root, text="Enter Value:").pack()</w:t>
      </w:r>
    </w:p>
    <w:p w14:paraId="5E2D68CF">
      <w:pPr>
        <w:rPr>
          <w:sz w:val="28"/>
          <w:szCs w:val="28"/>
          <w:lang w:val="zh-CN"/>
        </w:rPr>
      </w:pPr>
    </w:p>
    <w:p w14:paraId="0F1AB73A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entry_value = tk.Entry(root, width=20)</w:t>
      </w:r>
    </w:p>
    <w:p w14:paraId="0EF3E06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entry_value.pack(pady=5)</w:t>
      </w:r>
    </w:p>
    <w:p w14:paraId="3CF36E1C">
      <w:pPr>
        <w:rPr>
          <w:sz w:val="28"/>
          <w:szCs w:val="28"/>
          <w:lang w:val="zh-CN"/>
        </w:rPr>
      </w:pPr>
    </w:p>
    <w:p w14:paraId="61D3FA97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# Category selection</w:t>
      </w:r>
    </w:p>
    <w:p w14:paraId="1C416B91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tk.Label(root, text="Select Category:").pack()</w:t>
      </w:r>
    </w:p>
    <w:p w14:paraId="14C8650E">
      <w:pPr>
        <w:rPr>
          <w:sz w:val="28"/>
          <w:szCs w:val="28"/>
          <w:lang w:val="zh-CN"/>
        </w:rPr>
      </w:pPr>
    </w:p>
    <w:p w14:paraId="66D99995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combo_category = ttk.Combobox(</w:t>
      </w:r>
    </w:p>
    <w:p w14:paraId="44E5DE9E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root,</w:t>
      </w:r>
    </w:p>
    <w:p w14:paraId="419A260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state="readonly",</w:t>
      </w:r>
    </w:p>
    <w:p w14:paraId="51B25B3F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values=("Length", "Mass", "Temperature")</w:t>
      </w:r>
    </w:p>
    <w:p w14:paraId="42636544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)</w:t>
      </w:r>
    </w:p>
    <w:p w14:paraId="7A30B253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combo_category.pack(pady=5)</w:t>
      </w:r>
    </w:p>
    <w:p w14:paraId="39360513">
      <w:pPr>
        <w:rPr>
          <w:sz w:val="28"/>
          <w:szCs w:val="28"/>
          <w:lang w:val="zh-CN"/>
        </w:rPr>
      </w:pPr>
    </w:p>
    <w:p w14:paraId="686D8B88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combo_category.bind("&lt;&lt;ComboboxSelected&gt;&gt;", update_options)</w:t>
      </w:r>
    </w:p>
    <w:p w14:paraId="4D8ED43F">
      <w:pPr>
        <w:rPr>
          <w:sz w:val="28"/>
          <w:szCs w:val="28"/>
          <w:lang w:val="zh-CN"/>
        </w:rPr>
      </w:pPr>
    </w:p>
    <w:p w14:paraId="7B7147AE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# Conversion selection</w:t>
      </w:r>
    </w:p>
    <w:p w14:paraId="43D7D366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tk.Label(root, text="Select Conversion:").pack()</w:t>
      </w:r>
    </w:p>
    <w:p w14:paraId="49D5CD31">
      <w:pPr>
        <w:rPr>
          <w:sz w:val="28"/>
          <w:szCs w:val="28"/>
          <w:lang w:val="zh-CN"/>
        </w:rPr>
      </w:pPr>
    </w:p>
    <w:p w14:paraId="2A2DA22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combo_conversion = ttk.Combobox(root, state="readonly")</w:t>
      </w:r>
    </w:p>
    <w:p w14:paraId="33B355D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combo_conversion.pack(pady=5)</w:t>
      </w:r>
    </w:p>
    <w:p w14:paraId="01F1DE00">
      <w:pPr>
        <w:rPr>
          <w:sz w:val="28"/>
          <w:szCs w:val="28"/>
          <w:lang w:val="zh-CN"/>
        </w:rPr>
      </w:pPr>
    </w:p>
    <w:p w14:paraId="36DE49E4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# Convert button</w:t>
      </w:r>
    </w:p>
    <w:p w14:paraId="08C589E6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tk.Button(</w:t>
      </w:r>
    </w:p>
    <w:p w14:paraId="1D47ED69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root,</w:t>
      </w:r>
    </w:p>
    <w:p w14:paraId="6B6B991A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text="Convert",</w:t>
      </w:r>
    </w:p>
    <w:p w14:paraId="19DD70FC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command=convert,</w:t>
      </w:r>
    </w:p>
    <w:p w14:paraId="5F4434CF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bg="green",</w:t>
      </w:r>
    </w:p>
    <w:p w14:paraId="56AACB0E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fg="white"</w:t>
      </w:r>
    </w:p>
    <w:p w14:paraId="713CBA77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).pack(pady=10)</w:t>
      </w:r>
    </w:p>
    <w:p w14:paraId="41CA5407">
      <w:pPr>
        <w:rPr>
          <w:sz w:val="28"/>
          <w:szCs w:val="28"/>
          <w:lang w:val="zh-CN"/>
        </w:rPr>
      </w:pPr>
    </w:p>
    <w:p w14:paraId="0A06607F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# Output label</w:t>
      </w:r>
    </w:p>
    <w:p w14:paraId="31B09458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output_label = tk.Label(</w:t>
      </w:r>
    </w:p>
    <w:p w14:paraId="5E37D44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root,</w:t>
      </w:r>
    </w:p>
    <w:p w14:paraId="1ED684C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text="Result: ",</w:t>
      </w:r>
    </w:p>
    <w:p w14:paraId="26AF8A0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    font=("Arial", 12)</w:t>
      </w:r>
    </w:p>
    <w:p w14:paraId="374DEA15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)</w:t>
      </w:r>
    </w:p>
    <w:p w14:paraId="4319F76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output_label.pack(pady=10)</w:t>
      </w:r>
    </w:p>
    <w:p w14:paraId="5635FB98">
      <w:pPr>
        <w:rPr>
          <w:sz w:val="28"/>
          <w:szCs w:val="28"/>
          <w:lang w:val="zh-CN"/>
        </w:rPr>
      </w:pPr>
    </w:p>
    <w:p w14:paraId="7001DEBE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# Run program</w:t>
      </w:r>
    </w:p>
    <w:p w14:paraId="12CB07C7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root.mainloop()</w:t>
      </w:r>
    </w:p>
    <w:p w14:paraId="13064A85">
      <w:pPr>
        <w:rPr>
          <w:sz w:val="28"/>
          <w:szCs w:val="28"/>
        </w:rPr>
      </w:pPr>
    </w:p>
    <w:p w14:paraId="16EF0EB4">
      <w:pPr>
        <w:rPr>
          <w:sz w:val="28"/>
          <w:szCs w:val="28"/>
        </w:rPr>
      </w:pPr>
    </w:p>
    <w:p w14:paraId="506EEA8E">
      <w:pPr>
        <w:rPr>
          <w:sz w:val="28"/>
          <w:szCs w:val="28"/>
        </w:rPr>
      </w:pPr>
    </w:p>
    <w:p w14:paraId="2AD8B4E3">
      <w:pPr>
        <w:rPr>
          <w:sz w:val="28"/>
          <w:szCs w:val="28"/>
        </w:rPr>
      </w:pPr>
    </w:p>
    <w:p w14:paraId="5AE3559D">
      <w:pPr>
        <w:rPr>
          <w:sz w:val="28"/>
          <w:szCs w:val="28"/>
        </w:rPr>
      </w:pPr>
    </w:p>
    <w:p w14:paraId="7C5F6EF9">
      <w:pPr>
        <w:rPr>
          <w:sz w:val="28"/>
          <w:szCs w:val="28"/>
        </w:rPr>
      </w:pPr>
    </w:p>
    <w:p w14:paraId="04BCE221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convert() Function — Main Logic</w:t>
      </w:r>
    </w:p>
    <w:p w14:paraId="5D3BAD7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def convert():</w:t>
      </w:r>
    </w:p>
    <w:p w14:paraId="557B28F1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This function runs when the </w:t>
      </w:r>
      <w:r>
        <w:rPr>
          <w:b/>
          <w:bCs/>
          <w:sz w:val="28"/>
          <w:szCs w:val="28"/>
          <w:lang w:val="zh-CN"/>
        </w:rPr>
        <w:t>Convert button</w:t>
      </w:r>
      <w:r>
        <w:rPr>
          <w:sz w:val="28"/>
          <w:szCs w:val="28"/>
          <w:lang w:val="zh-CN"/>
        </w:rPr>
        <w:t xml:space="preserve"> is clicked.</w:t>
      </w:r>
    </w:p>
    <w:p w14:paraId="2056DFD1">
      <w:pPr>
        <w:rPr>
          <w:sz w:val="28"/>
          <w:szCs w:val="28"/>
        </w:rPr>
      </w:pPr>
    </w:p>
    <w:p w14:paraId="3ADFB9F1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27700" cy="4660900"/>
            <wp:effectExtent l="0" t="0" r="6350" b="6350"/>
            <wp:docPr id="2080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54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F49B">
      <w:pPr>
        <w:rPr>
          <w:sz w:val="28"/>
          <w:szCs w:val="28"/>
        </w:rPr>
      </w:pPr>
    </w:p>
    <w:p w14:paraId="35C57872">
      <w:pPr>
        <w:rPr>
          <w:sz w:val="28"/>
          <w:szCs w:val="28"/>
        </w:rPr>
      </w:pPr>
    </w:p>
    <w:p w14:paraId="6D6CA961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Step 1: Read User Input</w:t>
      </w:r>
    </w:p>
    <w:p w14:paraId="7CAACE4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value = float(entry_value.get())</w:t>
      </w:r>
    </w:p>
    <w:p w14:paraId="3FB90E5B">
      <w:pPr>
        <w:numPr>
          <w:ilvl w:val="0"/>
          <w:numId w:val="1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Gets number entered by user</w:t>
      </w:r>
    </w:p>
    <w:p w14:paraId="39687D52">
      <w:pPr>
        <w:numPr>
          <w:ilvl w:val="0"/>
          <w:numId w:val="1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Converts text → float number</w:t>
      </w:r>
    </w:p>
    <w:p w14:paraId="789C7878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If the user enters invalid data → error handled using:</w:t>
      </w:r>
    </w:p>
    <w:p w14:paraId="25C690F3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except ValueError:</w:t>
      </w:r>
    </w:p>
    <w:p w14:paraId="705E56EC">
      <w:pPr>
        <w:rPr>
          <w:sz w:val="28"/>
          <w:szCs w:val="28"/>
        </w:rPr>
      </w:pPr>
    </w:p>
    <w:p w14:paraId="2E7FCD38">
      <w:pPr>
        <w:rPr>
          <w:sz w:val="28"/>
          <w:szCs w:val="28"/>
        </w:rPr>
      </w:pPr>
    </w:p>
    <w:p w14:paraId="6568FD82">
      <w:pPr>
        <w:rPr>
          <w:sz w:val="28"/>
          <w:szCs w:val="28"/>
        </w:rPr>
      </w:pPr>
    </w:p>
    <w:p w14:paraId="29B4CC0E">
      <w:pPr>
        <w:rPr>
          <w:sz w:val="28"/>
          <w:szCs w:val="28"/>
        </w:rPr>
      </w:pPr>
    </w:p>
    <w:p w14:paraId="10A25F3F">
      <w:pPr>
        <w:rPr>
          <w:sz w:val="28"/>
          <w:szCs w:val="28"/>
        </w:rPr>
      </w:pPr>
    </w:p>
    <w:p w14:paraId="0AA1FD88">
      <w:pPr>
        <w:rPr>
          <w:sz w:val="28"/>
          <w:szCs w:val="28"/>
        </w:rPr>
      </w:pPr>
    </w:p>
    <w:p w14:paraId="141ACDA8">
      <w:pPr>
        <w:rPr>
          <w:sz w:val="28"/>
          <w:szCs w:val="28"/>
        </w:rPr>
      </w:pPr>
    </w:p>
    <w:p w14:paraId="1B16B274">
      <w:pPr>
        <w:rPr>
          <w:sz w:val="28"/>
          <w:szCs w:val="28"/>
        </w:rPr>
      </w:pPr>
    </w:p>
    <w:p w14:paraId="44AA712F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638800" cy="4591050"/>
            <wp:effectExtent l="0" t="0" r="0" b="0"/>
            <wp:docPr id="1503434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3467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D654">
      <w:pPr>
        <w:rPr>
          <w:sz w:val="28"/>
          <w:szCs w:val="28"/>
        </w:rPr>
      </w:pPr>
    </w:p>
    <w:p w14:paraId="56502CFD">
      <w:pPr>
        <w:rPr>
          <w:sz w:val="28"/>
          <w:szCs w:val="28"/>
        </w:rPr>
      </w:pPr>
    </w:p>
    <w:p w14:paraId="4DF56631">
      <w:pPr>
        <w:rPr>
          <w:sz w:val="28"/>
          <w:szCs w:val="28"/>
        </w:rPr>
      </w:pPr>
    </w:p>
    <w:p w14:paraId="6B6077E5">
      <w:pPr>
        <w:rPr>
          <w:sz w:val="28"/>
          <w:szCs w:val="28"/>
        </w:rPr>
      </w:pPr>
    </w:p>
    <w:p w14:paraId="50D6B145">
      <w:pPr>
        <w:rPr>
          <w:sz w:val="28"/>
          <w:szCs w:val="28"/>
        </w:rPr>
      </w:pPr>
    </w:p>
    <w:p w14:paraId="6A7E9006">
      <w:pPr>
        <w:rPr>
          <w:sz w:val="28"/>
          <w:szCs w:val="28"/>
        </w:rPr>
      </w:pPr>
    </w:p>
    <w:p w14:paraId="61742726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Step 2: Get Selected Options</w:t>
      </w:r>
    </w:p>
    <w:p w14:paraId="400EB525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category = combo_category.get()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conversion = combo_conversion.get()</w:t>
      </w:r>
    </w:p>
    <w:p w14:paraId="0F482C34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Example:</w:t>
      </w:r>
    </w:p>
    <w:p w14:paraId="5ED47F9C">
      <w:pPr>
        <w:numPr>
          <w:ilvl w:val="0"/>
          <w:numId w:val="2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Category → Length</w:t>
      </w:r>
    </w:p>
    <w:p w14:paraId="193070C5">
      <w:pPr>
        <w:numPr>
          <w:ilvl w:val="0"/>
          <w:numId w:val="2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Conversion → Kilometer to Meter</w:t>
      </w:r>
    </w:p>
    <w:p w14:paraId="7832965D">
      <w:pPr>
        <w:rPr>
          <w:sz w:val="28"/>
          <w:szCs w:val="28"/>
        </w:rPr>
      </w:pPr>
    </w:p>
    <w:p w14:paraId="067C63DF">
      <w:pPr>
        <w:rPr>
          <w:sz w:val="28"/>
          <w:szCs w:val="28"/>
        </w:rPr>
      </w:pPr>
    </w:p>
    <w:p w14:paraId="1C6B95B7">
      <w:pPr>
        <w:rPr>
          <w:sz w:val="28"/>
          <w:szCs w:val="28"/>
        </w:rPr>
      </w:pPr>
    </w:p>
    <w:p w14:paraId="022CEC1B">
      <w:pPr>
        <w:rPr>
          <w:sz w:val="28"/>
          <w:szCs w:val="28"/>
        </w:rPr>
      </w:pPr>
    </w:p>
    <w:p w14:paraId="455871F4">
      <w:pPr>
        <w:rPr>
          <w:sz w:val="28"/>
          <w:szCs w:val="28"/>
        </w:rPr>
      </w:pPr>
    </w:p>
    <w:p w14:paraId="2F4CF393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Unit Converter System — Explanation</w:t>
      </w:r>
    </w:p>
    <w:p w14:paraId="362912B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This program creates a </w:t>
      </w:r>
      <w:r>
        <w:rPr>
          <w:b/>
          <w:bCs/>
          <w:sz w:val="28"/>
          <w:szCs w:val="28"/>
          <w:lang w:val="zh-CN"/>
        </w:rPr>
        <w:t>GUI (Graphical User Interface)</w:t>
      </w:r>
      <w:r>
        <w:rPr>
          <w:sz w:val="28"/>
          <w:szCs w:val="28"/>
          <w:lang w:val="zh-CN"/>
        </w:rPr>
        <w:t xml:space="preserve"> using Python’s </w:t>
      </w:r>
      <w:r>
        <w:rPr>
          <w:b/>
          <w:bCs/>
          <w:sz w:val="28"/>
          <w:szCs w:val="28"/>
          <w:lang w:val="zh-CN"/>
        </w:rPr>
        <w:t>Tkinter</w:t>
      </w:r>
      <w:r>
        <w:rPr>
          <w:sz w:val="28"/>
          <w:szCs w:val="28"/>
          <w:lang w:val="zh-CN"/>
        </w:rPr>
        <w:t xml:space="preserve"> library.</w:t>
      </w:r>
    </w:p>
    <w:p w14:paraId="60C0A94F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It allows the user to:</w:t>
      </w:r>
    </w:p>
    <w:p w14:paraId="5A2C34EF">
      <w:pPr>
        <w:numPr>
          <w:ilvl w:val="0"/>
          <w:numId w:val="3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Enter a number</w:t>
      </w:r>
    </w:p>
    <w:p w14:paraId="6CF78A9D">
      <w:pPr>
        <w:numPr>
          <w:ilvl w:val="0"/>
          <w:numId w:val="3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Select a unit category</w:t>
      </w:r>
    </w:p>
    <w:p w14:paraId="6F8DA869">
      <w:pPr>
        <w:numPr>
          <w:ilvl w:val="0"/>
          <w:numId w:val="3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Choose a conversion type</w:t>
      </w:r>
    </w:p>
    <w:p w14:paraId="2882BC42">
      <w:pPr>
        <w:numPr>
          <w:ilvl w:val="0"/>
          <w:numId w:val="3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Click </w:t>
      </w:r>
      <w:r>
        <w:rPr>
          <w:b/>
          <w:bCs/>
          <w:sz w:val="28"/>
          <w:szCs w:val="28"/>
          <w:lang w:val="zh-CN"/>
        </w:rPr>
        <w:t>Convert</w:t>
      </w:r>
    </w:p>
    <w:p w14:paraId="3A7CEA0C">
      <w:pPr>
        <w:numPr>
          <w:ilvl w:val="0"/>
          <w:numId w:val="3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View the converted result</w:t>
      </w:r>
    </w:p>
    <w:p w14:paraId="652B9F6E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02D54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 xml:space="preserve"> Program Structure</w:t>
      </w:r>
    </w:p>
    <w:p w14:paraId="1727DEB6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The program has </w:t>
      </w:r>
      <w:r>
        <w:rPr>
          <w:b/>
          <w:bCs/>
          <w:sz w:val="28"/>
          <w:szCs w:val="28"/>
          <w:lang w:val="zh-CN"/>
        </w:rPr>
        <w:t>3 main parts</w:t>
      </w:r>
      <w:r>
        <w:rPr>
          <w:sz w:val="28"/>
          <w:szCs w:val="28"/>
          <w:lang w:val="zh-CN"/>
        </w:rPr>
        <w:t>:</w:t>
      </w:r>
    </w:p>
    <w:p w14:paraId="6F97B4DF">
      <w:pPr>
        <w:numPr>
          <w:ilvl w:val="0"/>
          <w:numId w:val="4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Import libraries</w:t>
      </w:r>
    </w:p>
    <w:p w14:paraId="2A02B72A">
      <w:pPr>
        <w:numPr>
          <w:ilvl w:val="0"/>
          <w:numId w:val="4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Functions (logic)</w:t>
      </w:r>
    </w:p>
    <w:p w14:paraId="45398C51">
      <w:pPr>
        <w:numPr>
          <w:ilvl w:val="0"/>
          <w:numId w:val="4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GUI design</w:t>
      </w:r>
    </w:p>
    <w:p w14:paraId="4BC8D2E5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F825D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 xml:space="preserve"> Import Libraries</w:t>
      </w:r>
    </w:p>
    <w:p w14:paraId="6F492E8E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import tkinter as tk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from tkinter import ttk, messagebox</w:t>
      </w:r>
    </w:p>
    <w:p w14:paraId="658BF8B1">
      <w:pPr>
        <w:rPr>
          <w:b/>
          <w:bCs/>
          <w:sz w:val="28"/>
          <w:szCs w:val="28"/>
          <w:lang w:val="zh-CN"/>
        </w:rPr>
      </w:pPr>
      <w:r>
        <w:rPr>
          <w:rFonts w:ascii="Segoe UI Symbol" w:hAnsi="Segoe UI Symbol" w:cs="Segoe UI Symbol"/>
          <w:b/>
          <w:bCs/>
          <w:sz w:val="28"/>
          <w:szCs w:val="28"/>
          <w:lang w:val="zh-CN"/>
        </w:rPr>
        <w:t>✔</w:t>
      </w:r>
      <w:r>
        <w:rPr>
          <w:b/>
          <w:bCs/>
          <w:sz w:val="28"/>
          <w:szCs w:val="28"/>
          <w:lang w:val="zh-CN"/>
        </w:rPr>
        <w:t xml:space="preserve"> tkinter</w:t>
      </w:r>
    </w:p>
    <w:p w14:paraId="45D088EC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Used to create windows, buttons, labels, etc.</w:t>
      </w:r>
    </w:p>
    <w:p w14:paraId="6C21B1C7">
      <w:pPr>
        <w:rPr>
          <w:b/>
          <w:bCs/>
          <w:sz w:val="28"/>
          <w:szCs w:val="28"/>
          <w:lang w:val="zh-CN"/>
        </w:rPr>
      </w:pPr>
      <w:r>
        <w:rPr>
          <w:rFonts w:ascii="Segoe UI Symbol" w:hAnsi="Segoe UI Symbol" w:cs="Segoe UI Symbol"/>
          <w:b/>
          <w:bCs/>
          <w:sz w:val="28"/>
          <w:szCs w:val="28"/>
          <w:lang w:val="zh-CN"/>
        </w:rPr>
        <w:t>✔</w:t>
      </w:r>
      <w:r>
        <w:rPr>
          <w:b/>
          <w:bCs/>
          <w:sz w:val="28"/>
          <w:szCs w:val="28"/>
          <w:lang w:val="zh-CN"/>
        </w:rPr>
        <w:t xml:space="preserve"> ttk</w:t>
      </w:r>
    </w:p>
    <w:p w14:paraId="63AE1CA5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Provides styled widgets like </w:t>
      </w:r>
      <w:r>
        <w:rPr>
          <w:b/>
          <w:bCs/>
          <w:sz w:val="28"/>
          <w:szCs w:val="28"/>
          <w:lang w:val="zh-CN"/>
        </w:rPr>
        <w:t>Combobox</w:t>
      </w:r>
      <w:r>
        <w:rPr>
          <w:sz w:val="28"/>
          <w:szCs w:val="28"/>
          <w:lang w:val="zh-CN"/>
        </w:rPr>
        <w:t>.</w:t>
      </w:r>
    </w:p>
    <w:p w14:paraId="298DE1CD">
      <w:pPr>
        <w:rPr>
          <w:b/>
          <w:bCs/>
          <w:sz w:val="28"/>
          <w:szCs w:val="28"/>
          <w:lang w:val="zh-CN"/>
        </w:rPr>
      </w:pPr>
      <w:r>
        <w:rPr>
          <w:rFonts w:ascii="Segoe UI Symbol" w:hAnsi="Segoe UI Symbol" w:cs="Segoe UI Symbol"/>
          <w:b/>
          <w:bCs/>
          <w:sz w:val="28"/>
          <w:szCs w:val="28"/>
          <w:lang w:val="zh-CN"/>
        </w:rPr>
        <w:t>✔</w:t>
      </w:r>
      <w:r>
        <w:rPr>
          <w:b/>
          <w:bCs/>
          <w:sz w:val="28"/>
          <w:szCs w:val="28"/>
          <w:lang w:val="zh-CN"/>
        </w:rPr>
        <w:t xml:space="preserve"> messagebox</w:t>
      </w:r>
    </w:p>
    <w:p w14:paraId="431C329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Displays popup error messages.</w:t>
      </w:r>
    </w:p>
    <w:p w14:paraId="5BD53C13">
      <w:pPr>
        <w:rPr>
          <w:sz w:val="28"/>
          <w:szCs w:val="28"/>
        </w:rPr>
      </w:pPr>
    </w:p>
    <w:p w14:paraId="53C87D8C">
      <w:pPr>
        <w:rPr>
          <w:sz w:val="28"/>
          <w:szCs w:val="28"/>
        </w:rPr>
      </w:pPr>
    </w:p>
    <w:p w14:paraId="0BBC6C48">
      <w:pPr>
        <w:rPr>
          <w:sz w:val="28"/>
          <w:szCs w:val="28"/>
        </w:rPr>
      </w:pPr>
    </w:p>
    <w:p w14:paraId="204253A4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GUI Creation (Window Design)</w:t>
      </w:r>
    </w:p>
    <w:p w14:paraId="2B8F78D8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BCE23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Main Window</w:t>
      </w:r>
    </w:p>
    <w:p w14:paraId="57BFDC1F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root = tk.Tk()</w:t>
      </w:r>
    </w:p>
    <w:p w14:paraId="766C6F12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Creates application window.</w:t>
      </w:r>
    </w:p>
    <w:p w14:paraId="38EDEF43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root.title("Unit Converter System")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root.geometry("400x300")</w:t>
      </w:r>
    </w:p>
    <w:p w14:paraId="1B00C292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Sets title and size.</w:t>
      </w:r>
    </w:p>
    <w:p w14:paraId="07351DB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23560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Title Label</w:t>
      </w:r>
    </w:p>
    <w:p w14:paraId="04865E53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tk.Label(root,text="UNIT CONVERTER SYSTEM")</w:t>
      </w:r>
    </w:p>
    <w:p w14:paraId="31DD3D57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Displays heading.</w:t>
      </w:r>
    </w:p>
    <w:p w14:paraId="0F870C5F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26337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Input Field</w:t>
      </w:r>
    </w:p>
    <w:p w14:paraId="4FD5127E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entry_value = tk.Entry(root)</w:t>
      </w:r>
    </w:p>
    <w:p w14:paraId="3C3339A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User types value here.</w:t>
      </w:r>
    </w:p>
    <w:p w14:paraId="14367E67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BEFA4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Category Combobox</w:t>
      </w:r>
    </w:p>
    <w:p w14:paraId="3E451F39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combo_category = ttk.Combobox(...)</w:t>
      </w:r>
    </w:p>
    <w:p w14:paraId="7CCBB3D5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Options:</w:t>
      </w:r>
    </w:p>
    <w:p w14:paraId="2DBEE253">
      <w:pPr>
        <w:numPr>
          <w:ilvl w:val="0"/>
          <w:numId w:val="5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Length</w:t>
      </w:r>
    </w:p>
    <w:p w14:paraId="0EFD4C05">
      <w:pPr>
        <w:numPr>
          <w:ilvl w:val="0"/>
          <w:numId w:val="5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Mass</w:t>
      </w:r>
    </w:p>
    <w:p w14:paraId="265A0255">
      <w:pPr>
        <w:numPr>
          <w:ilvl w:val="0"/>
          <w:numId w:val="5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Temperature</w:t>
      </w:r>
    </w:p>
    <w:p w14:paraId="6618384A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Event binding:</w:t>
      </w:r>
    </w:p>
    <w:p w14:paraId="4A345EA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combo_category.bind("&lt;&lt;ComboboxSelected&gt;&gt;", update_options)</w:t>
      </w:r>
    </w:p>
    <w:p w14:paraId="5620ECFC">
      <w:pPr>
        <w:rPr>
          <w:sz w:val="28"/>
          <w:szCs w:val="28"/>
          <w:lang w:val="zh-CN"/>
        </w:rPr>
      </w:pPr>
      <w:r>
        <w:rPr>
          <w:rFonts w:ascii="Segoe UI Emoji" w:hAnsi="Segoe UI Emoji" w:cs="Segoe UI Emoji"/>
          <w:sz w:val="28"/>
          <w:szCs w:val="28"/>
          <w:lang w:val="zh-CN"/>
        </w:rPr>
        <w:t>👉</w:t>
      </w:r>
      <w:r>
        <w:rPr>
          <w:sz w:val="28"/>
          <w:szCs w:val="28"/>
          <w:lang w:val="zh-CN"/>
        </w:rPr>
        <w:t xml:space="preserve"> Automatically updates conversion choices.</w:t>
      </w:r>
    </w:p>
    <w:p w14:paraId="48306D18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5FAA1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Conversion Combobox</w:t>
      </w:r>
    </w:p>
    <w:p w14:paraId="1FFC9BDA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combo_conversion = ttk.Combobox(...)</w:t>
      </w:r>
    </w:p>
    <w:p w14:paraId="38F3B7D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Shows conversions based on category.</w:t>
      </w:r>
    </w:p>
    <w:p w14:paraId="78E15F91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C260C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Convert Button</w:t>
      </w:r>
    </w:p>
    <w:p w14:paraId="47EC9B9C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tk.Button(command=convert)</w:t>
      </w:r>
    </w:p>
    <w:p w14:paraId="5B1A963F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When clicked:</w:t>
      </w:r>
    </w:p>
    <w:p w14:paraId="2602E247">
      <w:pPr>
        <w:rPr>
          <w:sz w:val="28"/>
          <w:szCs w:val="28"/>
          <w:lang w:val="zh-CN"/>
        </w:rPr>
      </w:pPr>
      <w:r>
        <w:rPr>
          <w:rFonts w:ascii="Segoe UI Emoji" w:hAnsi="Segoe UI Emoji" w:cs="Segoe UI Emoji"/>
          <w:sz w:val="28"/>
          <w:szCs w:val="28"/>
          <w:lang w:val="zh-CN"/>
        </w:rPr>
        <w:t>👉</w:t>
      </w:r>
      <w:r>
        <w:rPr>
          <w:sz w:val="28"/>
          <w:szCs w:val="28"/>
          <w:lang w:val="zh-CN"/>
        </w:rPr>
        <w:t xml:space="preserve"> Calls </w:t>
      </w:r>
      <w:r>
        <w:rPr>
          <w:b/>
          <w:bCs/>
          <w:sz w:val="28"/>
          <w:szCs w:val="28"/>
          <w:lang w:val="zh-CN"/>
        </w:rPr>
        <w:t>convert()</w:t>
      </w:r>
      <w:r>
        <w:rPr>
          <w:sz w:val="28"/>
          <w:szCs w:val="28"/>
          <w:lang w:val="zh-CN"/>
        </w:rPr>
        <w:t xml:space="preserve"> function.</w:t>
      </w:r>
    </w:p>
    <w:p w14:paraId="57AF8D24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685A2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Output Label</w:t>
      </w:r>
    </w:p>
    <w:p w14:paraId="4F014C6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output_label = tk.Label(...)</w:t>
      </w:r>
    </w:p>
    <w:p w14:paraId="7FDBE56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Displays result.</w:t>
      </w:r>
    </w:p>
    <w:p w14:paraId="31FB804C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5B728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Start Application</w:t>
      </w:r>
    </w:p>
    <w:p w14:paraId="7700414F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root.mainloop()</w:t>
      </w:r>
    </w:p>
    <w:p w14:paraId="5FD67459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Runs the GUI event loop continuously.</w:t>
      </w:r>
    </w:p>
    <w:p w14:paraId="241BBA1F">
      <w:pPr>
        <w:rPr>
          <w:sz w:val="28"/>
          <w:szCs w:val="28"/>
        </w:rPr>
      </w:pPr>
    </w:p>
    <w:p w14:paraId="7A1467B0">
      <w:pPr>
        <w:rPr>
          <w:sz w:val="28"/>
          <w:szCs w:val="28"/>
        </w:rPr>
      </w:pPr>
    </w:p>
    <w:p w14:paraId="6213AA7F">
      <w:pPr>
        <w:rPr>
          <w:b/>
          <w:bCs/>
          <w:sz w:val="28"/>
          <w:szCs w:val="28"/>
          <w:lang w:val="zh-CN"/>
        </w:rPr>
      </w:pPr>
      <w:r>
        <w:rPr>
          <w:sz w:val="28"/>
          <w:szCs w:val="28"/>
        </w:rPr>
        <w:drawing>
          <wp:inline distT="0" distB="0" distL="0" distR="0">
            <wp:extent cx="5562600" cy="4457700"/>
            <wp:effectExtent l="0" t="0" r="0" b="0"/>
            <wp:docPr id="1441250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50675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zh-CN"/>
        </w:rPr>
        <w:t>Program Working Flow</w:t>
      </w:r>
    </w:p>
    <w:p w14:paraId="2780BBB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Start Program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      ↓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Window Opens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      ↓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User enters value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      ↓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Select Category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      ↓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Conversion options update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      ↓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Click Convert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      ↓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Calculation happens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      ↓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Result displayed</w:t>
      </w:r>
    </w:p>
    <w:p w14:paraId="10AEB68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BFD81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 xml:space="preserve"> Example Execution</w:t>
      </w:r>
    </w:p>
    <w:p w14:paraId="10590FC3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Input:</w:t>
      </w:r>
    </w:p>
    <w:p w14:paraId="43BE73C5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Value = 5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Category = Length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Conversion = Kilometer to Meter</w:t>
      </w:r>
    </w:p>
    <w:p w14:paraId="7C6C34CA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Output:</w:t>
      </w:r>
    </w:p>
    <w:p w14:paraId="5E321C9F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Result: 5000 meters</w:t>
      </w:r>
    </w:p>
    <w:p w14:paraId="4380E7B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5224E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Features of Your Program</w:t>
      </w:r>
    </w:p>
    <w:p w14:paraId="4E41DC3B">
      <w:pPr>
        <w:rPr>
          <w:sz w:val="28"/>
          <w:szCs w:val="28"/>
          <w:lang w:val="zh-CN"/>
        </w:rPr>
      </w:pPr>
      <w:r>
        <w:rPr>
          <w:rFonts w:ascii="Segoe UI Symbol" w:hAnsi="Segoe UI Symbol" w:cs="Segoe UI Symbol"/>
          <w:sz w:val="28"/>
          <w:szCs w:val="28"/>
          <w:lang w:val="zh-CN"/>
        </w:rPr>
        <w:t>✔</w:t>
      </w:r>
      <w:r>
        <w:rPr>
          <w:sz w:val="28"/>
          <w:szCs w:val="28"/>
          <w:lang w:val="zh-CN"/>
        </w:rPr>
        <w:t xml:space="preserve"> User-friendly GUI</w:t>
      </w:r>
      <w:r>
        <w:rPr>
          <w:sz w:val="28"/>
          <w:szCs w:val="28"/>
          <w:lang w:val="zh-CN"/>
        </w:rPr>
        <w:br w:type="textWrapping"/>
      </w:r>
      <w:r>
        <w:rPr>
          <w:rFonts w:ascii="Segoe UI Symbol" w:hAnsi="Segoe UI Symbol" w:cs="Segoe UI Symbol"/>
          <w:sz w:val="28"/>
          <w:szCs w:val="28"/>
          <w:lang w:val="zh-CN"/>
        </w:rPr>
        <w:t>✔</w:t>
      </w:r>
      <w:r>
        <w:rPr>
          <w:sz w:val="28"/>
          <w:szCs w:val="28"/>
          <w:lang w:val="zh-CN"/>
        </w:rPr>
        <w:t xml:space="preserve"> Dynamic dropdown options</w:t>
      </w:r>
      <w:r>
        <w:rPr>
          <w:sz w:val="28"/>
          <w:szCs w:val="28"/>
          <w:lang w:val="zh-CN"/>
        </w:rPr>
        <w:br w:type="textWrapping"/>
      </w:r>
      <w:r>
        <w:rPr>
          <w:rFonts w:ascii="Segoe UI Symbol" w:hAnsi="Segoe UI Symbol" w:cs="Segoe UI Symbol"/>
          <w:sz w:val="28"/>
          <w:szCs w:val="28"/>
          <w:lang w:val="zh-CN"/>
        </w:rPr>
        <w:t>✔</w:t>
      </w:r>
      <w:r>
        <w:rPr>
          <w:sz w:val="28"/>
          <w:szCs w:val="28"/>
          <w:lang w:val="zh-CN"/>
        </w:rPr>
        <w:t xml:space="preserve"> Error handling</w:t>
      </w:r>
      <w:r>
        <w:rPr>
          <w:sz w:val="28"/>
          <w:szCs w:val="28"/>
          <w:lang w:val="zh-CN"/>
        </w:rPr>
        <w:br w:type="textWrapping"/>
      </w:r>
      <w:r>
        <w:rPr>
          <w:rFonts w:ascii="Segoe UI Symbol" w:hAnsi="Segoe UI Symbol" w:cs="Segoe UI Symbol"/>
          <w:sz w:val="28"/>
          <w:szCs w:val="28"/>
          <w:lang w:val="zh-CN"/>
        </w:rPr>
        <w:t>✔</w:t>
      </w:r>
      <w:r>
        <w:rPr>
          <w:sz w:val="28"/>
          <w:szCs w:val="28"/>
          <w:lang w:val="zh-CN"/>
        </w:rPr>
        <w:t xml:space="preserve"> Multiple unit categories</w:t>
      </w:r>
      <w:r>
        <w:rPr>
          <w:sz w:val="28"/>
          <w:szCs w:val="28"/>
          <w:lang w:val="zh-CN"/>
        </w:rPr>
        <w:br w:type="textWrapping"/>
      </w:r>
      <w:r>
        <w:rPr>
          <w:rFonts w:ascii="Segoe UI Symbol" w:hAnsi="Segoe UI Symbol" w:cs="Segoe UI Symbol"/>
          <w:sz w:val="28"/>
          <w:szCs w:val="28"/>
          <w:lang w:val="zh-CN"/>
        </w:rPr>
        <w:t>✔</w:t>
      </w:r>
      <w:r>
        <w:rPr>
          <w:sz w:val="28"/>
          <w:szCs w:val="28"/>
          <w:lang w:val="zh-CN"/>
        </w:rPr>
        <w:t xml:space="preserve"> Real-time result display</w:t>
      </w:r>
    </w:p>
    <w:p w14:paraId="4FAAB1BA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114CB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 xml:space="preserve"> Possible Improvements (Optional)</w:t>
      </w:r>
    </w:p>
    <w:p w14:paraId="2737A2FD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You can enhance by adding:</w:t>
      </w:r>
    </w:p>
    <w:p w14:paraId="1C748553">
      <w:pPr>
        <w:numPr>
          <w:ilvl w:val="0"/>
          <w:numId w:val="6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Time conversion</w:t>
      </w:r>
    </w:p>
    <w:p w14:paraId="3D2B8A95">
      <w:pPr>
        <w:numPr>
          <w:ilvl w:val="0"/>
          <w:numId w:val="6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Area conversion</w:t>
      </w:r>
    </w:p>
    <w:p w14:paraId="4A705044">
      <w:pPr>
        <w:numPr>
          <w:ilvl w:val="0"/>
          <w:numId w:val="6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Currency converter</w:t>
      </w:r>
    </w:p>
    <w:p w14:paraId="51C42E3F">
      <w:pPr>
        <w:numPr>
          <w:ilvl w:val="0"/>
          <w:numId w:val="6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Clear button</w:t>
      </w:r>
    </w:p>
    <w:p w14:paraId="6E2F1627">
      <w:pPr>
        <w:numPr>
          <w:ilvl w:val="0"/>
          <w:numId w:val="6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Dark theme</w:t>
      </w:r>
    </w:p>
    <w:p w14:paraId="1F71CC42">
      <w:pPr>
        <w:numPr>
          <w:ilvl w:val="0"/>
          <w:numId w:val="6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Auto result update</w:t>
      </w:r>
    </w:p>
    <w:p w14:paraId="1214E83F">
      <w:pPr>
        <w:rPr>
          <w:sz w:val="28"/>
          <w:szCs w:val="28"/>
        </w:rPr>
      </w:pPr>
    </w:p>
    <w:p w14:paraId="7735662D">
      <w:pPr>
        <w:rPr>
          <w:sz w:val="28"/>
          <w:szCs w:val="28"/>
        </w:rPr>
      </w:pPr>
    </w:p>
    <w:p w14:paraId="7CBD65FC">
      <w:pPr>
        <w:rPr>
          <w:sz w:val="28"/>
          <w:szCs w:val="28"/>
        </w:rPr>
      </w:pPr>
    </w:p>
    <w:p w14:paraId="267E0827">
      <w:pPr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363D9"/>
    <w:multiLevelType w:val="multilevel"/>
    <w:tmpl w:val="055363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FB81485"/>
    <w:multiLevelType w:val="multilevel"/>
    <w:tmpl w:val="4FB81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FE01A7D"/>
    <w:multiLevelType w:val="multilevel"/>
    <w:tmpl w:val="4FE01A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82D02A2"/>
    <w:multiLevelType w:val="multilevel"/>
    <w:tmpl w:val="582D0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0A439DF"/>
    <w:multiLevelType w:val="multilevel"/>
    <w:tmpl w:val="60A439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D9A7A2C"/>
    <w:multiLevelType w:val="multilevel"/>
    <w:tmpl w:val="6D9A7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358"/>
    <w:rsid w:val="00195358"/>
    <w:rsid w:val="0028707F"/>
    <w:rsid w:val="00645252"/>
    <w:rsid w:val="006D3D74"/>
    <w:rsid w:val="0083569A"/>
    <w:rsid w:val="00A9204E"/>
    <w:rsid w:val="00DF2581"/>
    <w:rsid w:val="00F3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qFormat="1" w:uiPriority="39" w:name="toc 9"/>
    <w:lsdException w:uiPriority="99" w:name="Normal Indent"/>
    <w:lsdException w:qFormat="1" w:uiPriority="99" w:name="footnote text"/>
    <w:lsdException w:qFormat="1"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qFormat="1" w:uiPriority="99" w:name="Body Text Indent 3"/>
    <w:lsdException w:qFormat="1"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0"/>
    <w:semiHidden/>
    <w:unhideWhenUsed/>
    <w:qFormat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qFormat/>
    <w:uiPriority w:val="99"/>
    <w:pPr>
      <w:pBdr>
        <w:top w:val="single" w:color="5B9BD5" w:themeColor="accent1" w:sz="2" w:space="10"/>
        <w:left w:val="single" w:color="5B9BD5" w:themeColor="accent1" w:sz="2" w:space="10"/>
        <w:bottom w:val="single" w:color="5B9BD5" w:themeColor="accent1" w:sz="2" w:space="10"/>
        <w:right w:val="single" w:color="5B9BD5" w:themeColor="accent1" w:sz="2" w:space="1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15">
    <w:name w:val="Body Text 3"/>
    <w:basedOn w:val="1"/>
    <w:link w:val="61"/>
    <w:semiHidden/>
    <w:unhideWhenUsed/>
    <w:qFormat/>
    <w:uiPriority w:val="99"/>
    <w:pPr>
      <w:spacing w:after="120"/>
    </w:pPr>
    <w:rPr>
      <w:szCs w:val="16"/>
    </w:rPr>
  </w:style>
  <w:style w:type="paragraph" w:styleId="16">
    <w:name w:val="Body Text Indent 3"/>
    <w:basedOn w:val="1"/>
    <w:link w:val="62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character" w:styleId="18">
    <w:name w:val="annotation reference"/>
    <w:basedOn w:val="11"/>
    <w:semiHidden/>
    <w:unhideWhenUsed/>
    <w:qFormat/>
    <w:uiPriority w:val="99"/>
    <w:rPr>
      <w:sz w:val="22"/>
      <w:szCs w:val="16"/>
    </w:rPr>
  </w:style>
  <w:style w:type="paragraph" w:styleId="19">
    <w:name w:val="annotation text"/>
    <w:basedOn w:val="1"/>
    <w:link w:val="63"/>
    <w:semiHidden/>
    <w:unhideWhenUsed/>
    <w:qFormat/>
    <w:uiPriority w:val="99"/>
    <w:rPr>
      <w:szCs w:val="20"/>
    </w:rPr>
  </w:style>
  <w:style w:type="paragraph" w:styleId="20">
    <w:name w:val="annotation subject"/>
    <w:basedOn w:val="19"/>
    <w:next w:val="19"/>
    <w:link w:val="64"/>
    <w:semiHidden/>
    <w:unhideWhenUsed/>
    <w:qFormat/>
    <w:uiPriority w:val="99"/>
    <w:rPr>
      <w:b/>
      <w:bCs/>
    </w:rPr>
  </w:style>
  <w:style w:type="paragraph" w:styleId="21">
    <w:name w:val="Document Map"/>
    <w:basedOn w:val="1"/>
    <w:link w:val="65"/>
    <w:semiHidden/>
    <w:unhideWhenUsed/>
    <w:qFormat/>
    <w:uiPriority w:val="99"/>
    <w:rPr>
      <w:rFonts w:ascii="Segoe UI" w:hAnsi="Segoe UI" w:cs="Segoe UI"/>
      <w:szCs w:val="16"/>
    </w:rPr>
  </w:style>
  <w:style w:type="character" w:styleId="22">
    <w:name w:val="Emphasis"/>
    <w:basedOn w:val="11"/>
    <w:qFormat/>
    <w:uiPriority w:val="20"/>
    <w:rPr>
      <w:i/>
      <w:iCs/>
    </w:rPr>
  </w:style>
  <w:style w:type="paragraph" w:styleId="23">
    <w:name w:val="endnote text"/>
    <w:basedOn w:val="1"/>
    <w:link w:val="66"/>
    <w:semiHidden/>
    <w:unhideWhenUsed/>
    <w:qFormat/>
    <w:uiPriority w:val="99"/>
    <w:rPr>
      <w:szCs w:val="20"/>
    </w:rPr>
  </w:style>
  <w:style w:type="paragraph" w:styleId="24">
    <w:name w:val="envelope return"/>
    <w:basedOn w:val="1"/>
    <w:semiHidden/>
    <w:unhideWhenUsed/>
    <w:uiPriority w:val="99"/>
    <w:rPr>
      <w:rFonts w:asciiTheme="majorHAnsi" w:hAnsiTheme="majorHAnsi" w:eastAsiaTheme="majorEastAsia" w:cstheme="majorBidi"/>
      <w:szCs w:val="20"/>
    </w:rPr>
  </w:style>
  <w:style w:type="character" w:styleId="25">
    <w:name w:val="FollowedHyperlink"/>
    <w:basedOn w:val="11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6">
    <w:name w:val="footer"/>
    <w:basedOn w:val="1"/>
    <w:link w:val="73"/>
    <w:semiHidden/>
    <w:unhideWhenUsed/>
    <w:qFormat/>
    <w:uiPriority w:val="99"/>
  </w:style>
  <w:style w:type="paragraph" w:styleId="27">
    <w:name w:val="footnote text"/>
    <w:basedOn w:val="1"/>
    <w:link w:val="67"/>
    <w:semiHidden/>
    <w:unhideWhenUsed/>
    <w:qFormat/>
    <w:uiPriority w:val="99"/>
    <w:rPr>
      <w:szCs w:val="20"/>
    </w:rPr>
  </w:style>
  <w:style w:type="paragraph" w:styleId="28">
    <w:name w:val="header"/>
    <w:basedOn w:val="1"/>
    <w:link w:val="72"/>
    <w:semiHidden/>
    <w:unhideWhenUsed/>
    <w:uiPriority w:val="99"/>
  </w:style>
  <w:style w:type="character" w:styleId="29">
    <w:name w:val="HTML Code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0">
    <w:name w:val="HTML Keyboard"/>
    <w:basedOn w:val="11"/>
    <w:semiHidden/>
    <w:unhideWhenUsed/>
    <w:uiPriority w:val="99"/>
    <w:rPr>
      <w:rFonts w:ascii="Consolas" w:hAnsi="Consolas"/>
      <w:sz w:val="22"/>
      <w:szCs w:val="20"/>
    </w:rPr>
  </w:style>
  <w:style w:type="paragraph" w:styleId="31">
    <w:name w:val="HTML Preformatted"/>
    <w:basedOn w:val="1"/>
    <w:link w:val="68"/>
    <w:semiHidden/>
    <w:unhideWhenUsed/>
    <w:qFormat/>
    <w:uiPriority w:val="99"/>
    <w:rPr>
      <w:rFonts w:ascii="Consolas" w:hAnsi="Consolas"/>
      <w:szCs w:val="20"/>
    </w:rPr>
  </w:style>
  <w:style w:type="character" w:styleId="32">
    <w:name w:val="HTML Typewriter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3">
    <w:name w:val="Hyperlink"/>
    <w:basedOn w:val="11"/>
    <w:unhideWhenUsed/>
    <w:qFormat/>
    <w:uiPriority w:val="99"/>
    <w:rPr>
      <w:color w:val="1F4E79" w:themeColor="accent1" w:themeShade="80"/>
      <w:u w:val="single"/>
    </w:rPr>
  </w:style>
  <w:style w:type="paragraph" w:styleId="34">
    <w:name w:val="macro"/>
    <w:link w:val="69"/>
    <w:semiHidden/>
    <w:unhideWhenUs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HAnsi" w:cstheme="minorBidi"/>
      <w:sz w:val="22"/>
      <w:szCs w:val="20"/>
      <w:lang w:val="en-US" w:eastAsia="en-US" w:bidi="ar-SA"/>
    </w:rPr>
  </w:style>
  <w:style w:type="paragraph" w:styleId="35">
    <w:name w:val="Plain Text"/>
    <w:basedOn w:val="1"/>
    <w:link w:val="70"/>
    <w:semiHidden/>
    <w:unhideWhenUsed/>
    <w:qFormat/>
    <w:uiPriority w:val="99"/>
    <w:rPr>
      <w:rFonts w:ascii="Consolas" w:hAnsi="Consolas"/>
      <w:szCs w:val="21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5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Title"/>
    <w:basedOn w:val="1"/>
    <w:next w:val="1"/>
    <w:link w:val="4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9">
    <w:name w:val="toc 9"/>
    <w:basedOn w:val="1"/>
    <w:next w:val="1"/>
    <w:autoRedefine/>
    <w:semiHidden/>
    <w:unhideWhenUsed/>
    <w:qFormat/>
    <w:uiPriority w:val="39"/>
    <w:pPr>
      <w:spacing w:after="120"/>
      <w:ind w:left="1757"/>
    </w:p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43">
    <w:name w:val="Heading 4 Char"/>
    <w:basedOn w:val="11"/>
    <w:link w:val="5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4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5">
    <w:name w:val="Heading 6 Char"/>
    <w:basedOn w:val="11"/>
    <w:link w:val="7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6">
    <w:name w:val="Heading 7 Char"/>
    <w:basedOn w:val="11"/>
    <w:link w:val="8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7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Title Char"/>
    <w:basedOn w:val="11"/>
    <w:link w:val="3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0">
    <w:name w:val="Subtitle Char"/>
    <w:basedOn w:val="11"/>
    <w:link w:val="37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11"/>
    <w:qFormat/>
    <w:uiPriority w:val="21"/>
    <w:rPr>
      <w:i/>
      <w:iCs/>
      <w:color w:val="1F4E79" w:themeColor="accent1" w:themeShade="80"/>
    </w:rPr>
  </w:style>
  <w:style w:type="paragraph" w:styleId="53">
    <w:name w:val="Quote"/>
    <w:basedOn w:val="1"/>
    <w:next w:val="1"/>
    <w:link w:val="54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Quote Char"/>
    <w:basedOn w:val="11"/>
    <w:link w:val="5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56">
    <w:name w:val="Intense Quote Char"/>
    <w:basedOn w:val="11"/>
    <w:link w:val="55"/>
    <w:qFormat/>
    <w:uiPriority w:val="30"/>
    <w:rPr>
      <w:i/>
      <w:iCs/>
      <w:color w:val="1F4E79" w:themeColor="accent1" w:themeShade="80"/>
    </w:rPr>
  </w:style>
  <w:style w:type="character" w:customStyle="1" w:styleId="5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Reference"/>
    <w:basedOn w:val="11"/>
    <w:qFormat/>
    <w:uiPriority w:val="32"/>
    <w:rPr>
      <w:b/>
      <w:bCs/>
      <w:smallCaps/>
      <w:color w:val="1F4E79" w:themeColor="accent1" w:themeShade="80"/>
      <w:spacing w:val="5"/>
    </w:rPr>
  </w:style>
  <w:style w:type="character" w:customStyle="1" w:styleId="59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60">
    <w:name w:val="Balloon Text Char"/>
    <w:basedOn w:val="11"/>
    <w:link w:val="13"/>
    <w:semiHidden/>
    <w:qFormat/>
    <w:uiPriority w:val="99"/>
    <w:rPr>
      <w:rFonts w:ascii="Segoe UI" w:hAnsi="Segoe UI" w:cs="Segoe UI"/>
      <w:szCs w:val="18"/>
    </w:rPr>
  </w:style>
  <w:style w:type="character" w:customStyle="1" w:styleId="61">
    <w:name w:val="Body Text 3 Char"/>
    <w:basedOn w:val="11"/>
    <w:link w:val="15"/>
    <w:semiHidden/>
    <w:qFormat/>
    <w:uiPriority w:val="99"/>
    <w:rPr>
      <w:szCs w:val="16"/>
    </w:rPr>
  </w:style>
  <w:style w:type="character" w:customStyle="1" w:styleId="62">
    <w:name w:val="Body Text Indent 3 Char"/>
    <w:basedOn w:val="11"/>
    <w:link w:val="16"/>
    <w:semiHidden/>
    <w:qFormat/>
    <w:uiPriority w:val="99"/>
    <w:rPr>
      <w:szCs w:val="16"/>
    </w:rPr>
  </w:style>
  <w:style w:type="character" w:customStyle="1" w:styleId="63">
    <w:name w:val="Comment Text Char"/>
    <w:basedOn w:val="11"/>
    <w:link w:val="19"/>
    <w:semiHidden/>
    <w:qFormat/>
    <w:uiPriority w:val="99"/>
    <w:rPr>
      <w:szCs w:val="20"/>
    </w:rPr>
  </w:style>
  <w:style w:type="character" w:customStyle="1" w:styleId="64">
    <w:name w:val="Comment Subject Char"/>
    <w:basedOn w:val="63"/>
    <w:link w:val="20"/>
    <w:semiHidden/>
    <w:qFormat/>
    <w:uiPriority w:val="99"/>
    <w:rPr>
      <w:b/>
      <w:bCs/>
      <w:szCs w:val="20"/>
    </w:rPr>
  </w:style>
  <w:style w:type="character" w:customStyle="1" w:styleId="65">
    <w:name w:val="Document Map Char"/>
    <w:basedOn w:val="11"/>
    <w:link w:val="21"/>
    <w:semiHidden/>
    <w:uiPriority w:val="99"/>
    <w:rPr>
      <w:rFonts w:ascii="Segoe UI" w:hAnsi="Segoe UI" w:cs="Segoe UI"/>
      <w:szCs w:val="16"/>
    </w:rPr>
  </w:style>
  <w:style w:type="character" w:customStyle="1" w:styleId="66">
    <w:name w:val="Endnote Text Char"/>
    <w:basedOn w:val="11"/>
    <w:link w:val="23"/>
    <w:semiHidden/>
    <w:qFormat/>
    <w:uiPriority w:val="99"/>
    <w:rPr>
      <w:szCs w:val="20"/>
    </w:rPr>
  </w:style>
  <w:style w:type="character" w:customStyle="1" w:styleId="67">
    <w:name w:val="Footnote Text Char"/>
    <w:basedOn w:val="11"/>
    <w:link w:val="27"/>
    <w:semiHidden/>
    <w:qFormat/>
    <w:uiPriority w:val="99"/>
    <w:rPr>
      <w:szCs w:val="20"/>
    </w:rPr>
  </w:style>
  <w:style w:type="character" w:customStyle="1" w:styleId="68">
    <w:name w:val="HTML Preformatted Char"/>
    <w:basedOn w:val="11"/>
    <w:link w:val="31"/>
    <w:semiHidden/>
    <w:qFormat/>
    <w:uiPriority w:val="99"/>
    <w:rPr>
      <w:rFonts w:ascii="Consolas" w:hAnsi="Consolas"/>
      <w:szCs w:val="20"/>
    </w:rPr>
  </w:style>
  <w:style w:type="character" w:customStyle="1" w:styleId="69">
    <w:name w:val="Macro Text Char"/>
    <w:basedOn w:val="11"/>
    <w:link w:val="34"/>
    <w:semiHidden/>
    <w:qFormat/>
    <w:uiPriority w:val="99"/>
    <w:rPr>
      <w:rFonts w:ascii="Consolas" w:hAnsi="Consolas"/>
      <w:szCs w:val="20"/>
    </w:rPr>
  </w:style>
  <w:style w:type="character" w:customStyle="1" w:styleId="70">
    <w:name w:val="Plain Text Char"/>
    <w:basedOn w:val="11"/>
    <w:link w:val="35"/>
    <w:semiHidden/>
    <w:uiPriority w:val="99"/>
    <w:rPr>
      <w:rFonts w:ascii="Consolas" w:hAnsi="Consolas"/>
      <w:szCs w:val="21"/>
    </w:rPr>
  </w:style>
  <w:style w:type="character" w:styleId="71">
    <w:name w:val="Placeholder Text"/>
    <w:basedOn w:val="11"/>
    <w:semiHidden/>
    <w:qFormat/>
    <w:uiPriority w:val="99"/>
    <w:rPr>
      <w:color w:val="3B3838" w:themeColor="background2" w:themeShade="40"/>
    </w:rPr>
  </w:style>
  <w:style w:type="character" w:customStyle="1" w:styleId="72">
    <w:name w:val="Header Char"/>
    <w:basedOn w:val="11"/>
    <w:link w:val="28"/>
    <w:semiHidden/>
    <w:qFormat/>
    <w:uiPriority w:val="99"/>
  </w:style>
  <w:style w:type="character" w:customStyle="1" w:styleId="73">
    <w:name w:val="Footer Char"/>
    <w:basedOn w:val="11"/>
    <w:link w:val="26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Latitude%207410\AppData\Local\Microsoft\Office\16.0\DTS\en-AE%7b6F63B80E-C26A-40DC-848A-B757EC7FB39C%7d\%7bC672D61E-2725-4F16-B25F-7CDE898053F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/>
</ds:datastoreItem>
</file>

<file path=customXml/itemProps2.xml><?xml version="1.0" encoding="utf-8"?>
<ds:datastoreItem xmlns:ds="http://schemas.openxmlformats.org/officeDocument/2006/customXml" ds:itemID="{4B3A7E92-E05A-4924-9E8A-9F6659E5855B}">
  <ds:schemaRefs/>
</ds:datastoreItem>
</file>

<file path=customXml/itemProps3.xml><?xml version="1.0" encoding="utf-8"?>
<ds:datastoreItem xmlns:ds="http://schemas.openxmlformats.org/officeDocument/2006/customXml" ds:itemID="{7FBDB1CC-CEFB-4E46-8174-1F0AA0D30B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{C672D61E-2725-4F16-B25F-7CDE898053FF}TF2de6fc23-48e8-448b-960e-1bdc6e9248ab4ef8d1ac_win32-7424dd8ab5ea</Template>
  <Pages>10</Pages>
  <Words>611</Words>
  <Characters>4370</Characters>
  <Lines>40</Lines>
  <Paragraphs>11</Paragraphs>
  <TotalTime>15</TotalTime>
  <ScaleCrop>false</ScaleCrop>
  <LinksUpToDate>false</LinksUpToDate>
  <CharactersWithSpaces>5438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2026-02-25T11:02:00Z</dcterms:created>
  <dc:creator>lenovo</dc:creator>
  <cp:lastModifiedBy>Dell Latitude 7410</cp:lastModifiedBy>
  <dcterms:modified xsi:type="dcterms:W3CDTF">2026-04-20T14:07:38Z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KSOTemplateDocerSaveRecord">
    <vt:lpwstr>eyJoZGlkIjoiMTNkZjU5NWQ3MGRhNWRlYTQzODYzYjEzODI5YWViZDcifQ==</vt:lpwstr>
  </property>
  <property fmtid="{D5CDD505-2E9C-101B-9397-08002B2CF9AE}" pid="9" name="KSOProductBuildVer">
    <vt:lpwstr>1033-12.1.0.25242</vt:lpwstr>
  </property>
  <property fmtid="{D5CDD505-2E9C-101B-9397-08002B2CF9AE}" pid="10" name="ICV">
    <vt:lpwstr>406832D6B02648EB917CE8D9ED8B06E5_12</vt:lpwstr>
  </property>
</Properties>
</file>